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eastAsia="宋体" w:cs="Arial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</w:pPr>
      <w:bookmarkStart w:id="0" w:name="OLE_LINK1"/>
      <w:r>
        <w:rPr>
          <w:rFonts w:hint="default" w:ascii="Arial" w:hAnsi="Arial" w:eastAsia="宋体" w:cs="Arial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>Steps</w:t>
      </w:r>
      <w:bookmarkEnd w:id="0"/>
      <w:r>
        <w:rPr>
          <w:rFonts w:hint="default" w:ascii="Arial" w:hAnsi="Arial" w:eastAsia="宋体" w:cs="Arial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to add a library file</w:t>
      </w:r>
    </w:p>
    <w:p>
      <w:pPr>
        <w:jc w:val="left"/>
        <w:rPr>
          <w:rFonts w:hint="default" w:ascii="Arial" w:hAnsi="Arial" w:eastAsia="宋体" w:cs="Arial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i w:val="0"/>
          <w:color w:val="FF0000"/>
          <w:spacing w:val="0"/>
          <w:sz w:val="24"/>
          <w:szCs w:val="24"/>
          <w:shd w:val="clear" w:fill="FFFFFF"/>
          <w:lang w:val="en-US" w:eastAsia="zh-CN"/>
        </w:rPr>
        <w:t>N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ote:Before you compile the code, you must look at this s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</w:rPr>
        <w:t>teps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These are the library files we need to add, as shown below.</w:t>
      </w:r>
    </w:p>
    <w:p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726440"/>
            <wp:effectExtent l="0" t="0" r="6350" b="165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2.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You need to find the installation path of Arduino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.(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just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for example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Arial" w:hAnsi="Arial" w:cs="Arial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This is my Arduino installation path.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36795" cy="366522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 xml:space="preserve">You need to copy them into the libraries folder in the Ardunio installation path.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675" cy="3038475"/>
            <wp:effectExtent l="0" t="0" r="31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4.You need to open Arduino IDE and click 【Sketch】---【Import library】---【Add library】.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230370" cy="3191510"/>
            <wp:effectExtent l="0" t="0" r="177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5.You need to add 【Adafruit_NeoPixel】to here. </w:t>
      </w:r>
      <w:bookmarkStart w:id="1" w:name="OLE_LINK2"/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bookmarkEnd w:id="1"/>
    </w:p>
    <w:p>
      <w:pPr>
        <w:tabs>
          <w:tab w:val="left" w:pos="2734"/>
        </w:tabs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972050" cy="44196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734"/>
        </w:tabs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6.After the addition is completed, the words “Library added to your libraries.” will appear in the lower right corner of the Arduino IDE.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tabs>
          <w:tab w:val="left" w:pos="2734"/>
        </w:tabs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666615" cy="34378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7. You can see these library files on the Arduino IDE.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tabs>
          <w:tab w:val="left" w:pos="2734"/>
        </w:tabs>
        <w:jc w:val="left"/>
        <w:rPr>
          <w:rFonts w:hint="default" w:ascii="Arial" w:hAnsi="Arial" w:cs="Arial"/>
        </w:rPr>
      </w:pPr>
      <w:r>
        <w:drawing>
          <wp:inline distT="0" distB="0" distL="114300" distR="114300">
            <wp:extent cx="5274310" cy="2769870"/>
            <wp:effectExtent l="0" t="0" r="2540" b="1143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8.After completing the above steps, you can compile and upload this code successfully 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bookmarkStart w:id="2" w:name="_GoBack"/>
    <w:r>
      <w:rPr>
        <w:rFonts w:hint="eastAsia"/>
        <w:sz w:val="24"/>
        <w:szCs w:val="24"/>
        <w:lang w:val="en-US" w:eastAsia="zh-CN"/>
      </w:rPr>
      <w:t>www.yahboom.com</w:t>
    </w:r>
  </w:p>
  <w:bookmarkEnd w:id="2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D33A38"/>
    <w:multiLevelType w:val="singleLevel"/>
    <w:tmpl w:val="78D33A3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9F02D6"/>
    <w:rsid w:val="0187060A"/>
    <w:rsid w:val="04DC69E0"/>
    <w:rsid w:val="05E37A49"/>
    <w:rsid w:val="0B7137C9"/>
    <w:rsid w:val="0BB22593"/>
    <w:rsid w:val="0D9F02D6"/>
    <w:rsid w:val="14E93E43"/>
    <w:rsid w:val="18DE46F2"/>
    <w:rsid w:val="1CB839BA"/>
    <w:rsid w:val="23E47081"/>
    <w:rsid w:val="24476244"/>
    <w:rsid w:val="26E20E73"/>
    <w:rsid w:val="29947EDF"/>
    <w:rsid w:val="2F0F57D1"/>
    <w:rsid w:val="35555279"/>
    <w:rsid w:val="35D470BA"/>
    <w:rsid w:val="39F86A8B"/>
    <w:rsid w:val="3D240F22"/>
    <w:rsid w:val="407A3DFB"/>
    <w:rsid w:val="422A6B2E"/>
    <w:rsid w:val="47F8647D"/>
    <w:rsid w:val="4A856F89"/>
    <w:rsid w:val="51822C4A"/>
    <w:rsid w:val="608956B6"/>
    <w:rsid w:val="62394B0F"/>
    <w:rsid w:val="66885354"/>
    <w:rsid w:val="6D535020"/>
    <w:rsid w:val="758E4764"/>
    <w:rsid w:val="7EE2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2018-07-13T07:12:00Z</dcterms:created>
  <dc:creator>Administrator</dc:creator>
  <cp:lastModifiedBy>Administrator</cp:lastModifiedBy>
  <dcterms:modified xsi:type="dcterms:W3CDTF">2018-12-25T03:16:32Z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